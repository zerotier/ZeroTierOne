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4EFA" w14:textId="3D2115FA" w:rsidR="008725DD" w:rsidRPr="00C22FD6" w:rsidRDefault="00C22FD6">
      <w:pPr>
        <w:pStyle w:val="Title"/>
        <w:rPr>
          <w:color w:val="FFB441"/>
          <w14:textFill>
            <w14:gradFill>
              <w14:gsLst>
                <w14:gs w14:pos="0">
                  <w14:srgbClr w14:val="FFB441">
                    <w14:shade w14:val="30000"/>
                    <w14:satMod w14:val="115000"/>
                  </w14:srgbClr>
                </w14:gs>
                <w14:gs w14:pos="50000">
                  <w14:srgbClr w14:val="FFB441">
                    <w14:shade w14:val="67500"/>
                    <w14:satMod w14:val="115000"/>
                  </w14:srgbClr>
                </w14:gs>
                <w14:gs w14:pos="100000">
                  <w14:srgbClr w14:val="FFB441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22FD6">
        <w:rPr>
          <w:color w:val="FFB441"/>
          <w14:textFill>
            <w14:gradFill>
              <w14:gsLst>
                <w14:gs w14:pos="0">
                  <w14:srgbClr w14:val="FFB441">
                    <w14:shade w14:val="30000"/>
                    <w14:satMod w14:val="115000"/>
                  </w14:srgbClr>
                </w14:gs>
                <w14:gs w14:pos="50000">
                  <w14:srgbClr w14:val="FFB441">
                    <w14:shade w14:val="67500"/>
                    <w14:satMod w14:val="115000"/>
                  </w14:srgbClr>
                </w14:gs>
                <w14:gs w14:pos="100000">
                  <w14:srgbClr w14:val="FFB441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ZeroTier</w:t>
      </w:r>
    </w:p>
    <w:p w14:paraId="47A4A696" w14:textId="08B4C1E1" w:rsidR="008725DD" w:rsidRPr="00C22FD6" w:rsidRDefault="00C22FD6">
      <w:pPr>
        <w:pStyle w:val="Subtitle"/>
        <w:rPr>
          <w:color w:val="FFB441"/>
          <w14:textFill>
            <w14:gradFill>
              <w14:gsLst>
                <w14:gs w14:pos="0">
                  <w14:srgbClr w14:val="FFB441">
                    <w14:shade w14:val="30000"/>
                    <w14:satMod w14:val="115000"/>
                  </w14:srgbClr>
                </w14:gs>
                <w14:gs w14:pos="50000">
                  <w14:srgbClr w14:val="FFB441">
                    <w14:shade w14:val="67500"/>
                    <w14:satMod w14:val="115000"/>
                  </w14:srgbClr>
                </w14:gs>
                <w14:gs w14:pos="100000">
                  <w14:srgbClr w14:val="FFB44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r w:rsidRPr="00C22FD6">
        <w:rPr>
          <w:color w:val="FFB441"/>
          <w14:textFill>
            <w14:gradFill>
              <w14:gsLst>
                <w14:gs w14:pos="0">
                  <w14:srgbClr w14:val="FFB441">
                    <w14:shade w14:val="30000"/>
                    <w14:satMod w14:val="115000"/>
                  </w14:srgbClr>
                </w14:gs>
                <w14:gs w14:pos="50000">
                  <w14:srgbClr w14:val="FFB441">
                    <w14:shade w14:val="67500"/>
                    <w14:satMod w14:val="115000"/>
                  </w14:srgbClr>
                </w14:gs>
                <w14:gs w14:pos="100000">
                  <w14:srgbClr w14:val="FFB44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VPN</w:t>
      </w:r>
    </w:p>
    <w:p w14:paraId="12979333" w14:textId="77777777" w:rsidR="008725DD" w:rsidRDefault="00000000">
      <w:r>
        <w:rPr>
          <w:noProof/>
          <w:lang w:eastAsia="en-US"/>
        </w:rPr>
        <w:drawing>
          <wp:inline distT="0" distB="0" distL="0" distR="0" wp14:anchorId="1EAEDC85" wp14:editId="4FB67802">
            <wp:extent cx="5486400" cy="2880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C2AC" w14:textId="77777777" w:rsidR="008725DD" w:rsidRDefault="00000000">
      <w:pPr>
        <w:pStyle w:val="Author"/>
      </w:pPr>
      <w:sdt>
        <w:sdtPr>
          <w:id w:val="-807626185"/>
          <w:placeholder>
            <w:docPart w:val="54E02DDCA7FAA740A964421E286B710C"/>
          </w:placeholder>
          <w:temporary/>
          <w:showingPlcHdr/>
          <w15:appearance w15:val="hidden"/>
        </w:sdtPr>
        <w:sdtContent>
          <w:r>
            <w:t>Author</w:t>
          </w:r>
        </w:sdtContent>
      </w:sdt>
    </w:p>
    <w:p w14:paraId="249734B3" w14:textId="77777777" w:rsidR="008725DD" w:rsidRDefault="00000000"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5F5F5F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7CD864D" w14:textId="77777777" w:rsidR="008725DD" w:rsidRDefault="00000000">
          <w:pPr>
            <w:pStyle w:val="TOCHeading"/>
          </w:pPr>
          <w:r>
            <w:rPr>
              <w:rStyle w:val="Emphasis"/>
            </w:rPr>
            <w:t>TAble of</w:t>
          </w:r>
          <w:r>
            <w:rPr>
              <w:rStyle w:val="Emphasis"/>
            </w:rPr>
            <w:br/>
          </w:r>
          <w:r>
            <w:t>Contents</w:t>
          </w:r>
        </w:p>
        <w:p w14:paraId="02A6188F" w14:textId="77777777" w:rsidR="008725DD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fldChar w:fldCharType="begin"/>
          </w:r>
          <w:r>
            <w:instrText xml:space="preserve"> TOC \o "1-3" \u </w:instrText>
          </w:r>
          <w:r>
            <w:rPr>
              <w:noProof/>
            </w:rPr>
            <w:fldChar w:fldCharType="separate"/>
          </w:r>
          <w:r>
            <w:rPr>
              <w:iCs/>
              <w:noProof/>
              <w:color w:val="F75952" w:themeColor="accent1"/>
            </w:rPr>
            <w:t>Emphasis</w:t>
          </w:r>
          <w:r>
            <w:rPr>
              <w:noProof/>
            </w:rPr>
            <w:t xml:space="preserve"> Heading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908DE99" w14:textId="77777777" w:rsidR="008725DD" w:rsidRDefault="00000000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Heading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2450535A" w14:textId="77777777" w:rsidR="008725DD" w:rsidRDefault="00000000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Heading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89A5DEA" w14:textId="77777777" w:rsidR="008725DD" w:rsidRDefault="00000000">
          <w:r>
            <w:rPr>
              <w:rFonts w:asciiTheme="majorHAnsi" w:hAnsiTheme="majorHAnsi"/>
              <w:b/>
              <w:bCs/>
              <w:caps/>
              <w:color w:val="2A2A2A" w:themeColor="text2"/>
              <w:sz w:val="28"/>
            </w:rPr>
            <w:fldChar w:fldCharType="end"/>
          </w:r>
        </w:p>
      </w:sdtContent>
    </w:sdt>
    <w:p w14:paraId="1511B905" w14:textId="77777777" w:rsidR="008725DD" w:rsidRDefault="008725DD">
      <w:pPr>
        <w:sectPr w:rsidR="008725DD">
          <w:pgSz w:w="12240" w:h="15840"/>
          <w:pgMar w:top="2520" w:right="1800" w:bottom="1728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63F3B494" w14:textId="4CC8868A" w:rsidR="008725DD" w:rsidRDefault="00C22FD6">
      <w:pPr>
        <w:pStyle w:val="Heading1"/>
      </w:pPr>
      <w:bookmarkStart w:id="0" w:name="_Toc408396851"/>
      <w:r>
        <w:rPr>
          <w:rStyle w:val="Emphasis"/>
        </w:rPr>
        <w:lastRenderedPageBreak/>
        <w:t>Preface</w:t>
      </w:r>
      <w:r w:rsidR="00000000">
        <w:br/>
      </w:r>
      <w:r>
        <w:t>A</w:t>
      </w:r>
      <w:bookmarkEnd w:id="0"/>
      <w:r>
        <w:t>bout</w:t>
      </w:r>
    </w:p>
    <w:p w14:paraId="401DD9F3" w14:textId="46B70E90" w:rsidR="007405DB" w:rsidRDefault="00C22FD6">
      <w:r>
        <w:t xml:space="preserve">This document is meant to serve as a resource for anyone </w:t>
      </w:r>
      <w:r w:rsidR="007405DB">
        <w:t xml:space="preserve">who wants to get started using </w:t>
      </w:r>
      <w:proofErr w:type="spellStart"/>
      <w:r w:rsidR="007405DB">
        <w:t>ZeroTier</w:t>
      </w:r>
      <w:proofErr w:type="spellEnd"/>
      <w:r w:rsidR="007405DB">
        <w:t xml:space="preserve">. This document is not meant to serve as a comprehensive source of all </w:t>
      </w:r>
      <w:proofErr w:type="spellStart"/>
      <w:r w:rsidR="007405DB">
        <w:t>ZeroTier’s</w:t>
      </w:r>
      <w:proofErr w:type="spellEnd"/>
      <w:r w:rsidR="007405DB">
        <w:t xml:space="preserve"> documentation, resources, materials, etc. </w:t>
      </w:r>
    </w:p>
    <w:p w14:paraId="3DFEC01C" w14:textId="59395D21" w:rsidR="007405DB" w:rsidRDefault="007405DB">
      <w:r>
        <w:t xml:space="preserve">The goal of this guide is to provide a walkthrough for users to set up a </w:t>
      </w:r>
      <w:proofErr w:type="spellStart"/>
      <w:r>
        <w:t>ZeroTier</w:t>
      </w:r>
      <w:proofErr w:type="spellEnd"/>
      <w:r>
        <w:t xml:space="preserve"> account, a new virtual network, and connect at least two devices using on the virtual network. </w:t>
      </w:r>
    </w:p>
    <w:p w14:paraId="628077C5" w14:textId="2F916B75" w:rsidR="007405DB" w:rsidRDefault="007405DB">
      <w:r>
        <w:t xml:space="preserve">Additionally, this guide will provide further resources and references for users, such as feature exploration, documentation, etc. </w:t>
      </w:r>
    </w:p>
    <w:p w14:paraId="76643C6F" w14:textId="77777777" w:rsidR="007405DB" w:rsidRDefault="007405DB"/>
    <w:p w14:paraId="2F1E27AC" w14:textId="711CBBF9" w:rsidR="007405DB" w:rsidRDefault="007405DB">
      <w:pPr>
        <w:rPr>
          <w:b/>
          <w:bCs/>
        </w:rPr>
      </w:pPr>
      <w:r>
        <w:t xml:space="preserve">This document is </w:t>
      </w:r>
      <w:proofErr w:type="gramStart"/>
      <w:r>
        <w:t>up-to-date</w:t>
      </w:r>
      <w:proofErr w:type="gramEnd"/>
      <w:r>
        <w:t xml:space="preserve"> as of </w:t>
      </w:r>
      <w:r w:rsidRPr="007405DB">
        <w:rPr>
          <w:b/>
          <w:bCs/>
        </w:rPr>
        <w:t>09/05/2025</w:t>
      </w:r>
    </w:p>
    <w:p w14:paraId="0E2E3E00" w14:textId="77777777" w:rsidR="007405DB" w:rsidRDefault="007405DB"/>
    <w:bookmarkStart w:id="1" w:name="_Toc408396852" w:displacedByCustomXml="next"/>
    <w:sdt>
      <w:sdtPr>
        <w:id w:val="1979101064"/>
        <w:placeholder>
          <w:docPart w:val="076F43E0B03E6E40B6A4A691ECB5B571"/>
        </w:placeholder>
        <w:temporary/>
        <w:showingPlcHdr/>
        <w15:appearance w15:val="hidden"/>
      </w:sdtPr>
      <w:sdtContent>
        <w:p w14:paraId="5F73E4D4" w14:textId="77777777" w:rsidR="008725DD" w:rsidRDefault="00000000">
          <w:pPr>
            <w:pStyle w:val="Heading2"/>
          </w:pPr>
          <w:r>
            <w:t>Heading 2</w:t>
          </w:r>
        </w:p>
      </w:sdtContent>
    </w:sdt>
    <w:bookmarkEnd w:id="1" w:displacedByCustomXml="prev"/>
    <w:sdt>
      <w:sdtPr>
        <w:id w:val="1442187912"/>
        <w:placeholder>
          <w:docPart w:val="CF3012551172924F9ADADB5F736D3320"/>
        </w:placeholder>
        <w:temporary/>
        <w:showingPlcHdr/>
        <w15:appearance w15:val="hidden"/>
      </w:sdtPr>
      <w:sdtContent>
        <w:p w14:paraId="7C1E7E51" w14:textId="77777777" w:rsidR="008725DD" w:rsidRDefault="00000000">
          <w:r>
            <w:t xml:space="preserve">View and edit this document in Word on your computer, tablet, or phone. You can edit text; easily insert content such as pictures, </w:t>
          </w:r>
          <w:r>
            <w:lastRenderedPageBreak/>
            <w:t>shapes, or tables; and seamlessly save the document to the cloud from Word on your Windows, Mac, Android, or iOS device.</w:t>
          </w:r>
        </w:p>
      </w:sdtContent>
    </w:sdt>
    <w:p w14:paraId="38E0D972" w14:textId="77777777" w:rsidR="008725DD" w:rsidRDefault="00000000">
      <w:pPr>
        <w:pStyle w:val="Quote"/>
      </w:pPr>
      <w:sdt>
        <w:sdtPr>
          <w:id w:val="1293860399"/>
          <w:placeholder>
            <w:docPart w:val="3C5F738AC68FC34E8CE99980BE3C1AFF"/>
          </w:placeholder>
          <w:temporary/>
          <w:showingPlcHdr/>
          <w15:appearance w15:val="hidden"/>
        </w:sdtPr>
        <w:sdtContent>
          <w:r>
            <w:t>“Quote”</w:t>
          </w:r>
        </w:sdtContent>
      </w:sdt>
    </w:p>
    <w:sdt>
      <w:sdtPr>
        <w:id w:val="1677466632"/>
        <w:placeholder>
          <w:docPart w:val="A8294B961F63F54F815B161CFF194014"/>
        </w:placeholder>
        <w:temporary/>
        <w:showingPlcHdr/>
        <w15:appearance w15:val="hidden"/>
      </w:sdtPr>
      <w:sdtContent>
        <w:p w14:paraId="2502B32C" w14:textId="77777777" w:rsidR="008725DD" w:rsidRDefault="00000000">
          <w:r>
            <w:t>Want to insert a picture from your files or add a shape, text box, or table? You got it! On the Insert tab of the ribbon, just tap the option you need.</w:t>
          </w:r>
        </w:p>
        <w:p w14:paraId="73A060C5" w14:textId="77777777" w:rsidR="008725DD" w:rsidRDefault="00000000">
          <w:r>
            <w:t>Find even more easy-to-use tools on the Insert tab, such as to add a hyperlink or insert a comment.</w:t>
          </w:r>
        </w:p>
      </w:sdtContent>
    </w:sdt>
    <w:bookmarkStart w:id="2" w:name="_Toc408396853" w:displacedByCustomXml="next"/>
    <w:sdt>
      <w:sdtPr>
        <w:id w:val="-1596548786"/>
        <w:placeholder>
          <w:docPart w:val="657CD1E3E3F00F4FA0E000BBF4D5EE2E"/>
        </w:placeholder>
        <w:temporary/>
        <w:showingPlcHdr/>
        <w15:appearance w15:val="hidden"/>
      </w:sdtPr>
      <w:sdtContent>
        <w:p w14:paraId="6AAD51D6" w14:textId="77777777" w:rsidR="008725DD" w:rsidRDefault="00000000">
          <w:pPr>
            <w:pStyle w:val="Heading2"/>
          </w:pPr>
          <w:r>
            <w:t>Heading 2</w:t>
          </w:r>
        </w:p>
      </w:sdtContent>
    </w:sdt>
    <w:bookmarkEnd w:id="2" w:displacedByCustomXml="prev"/>
    <w:sdt>
      <w:sdtPr>
        <w:id w:val="-1299530745"/>
        <w:placeholder>
          <w:docPart w:val="77C1953360E62B43B69C295DE22E9CFD"/>
        </w:placeholder>
        <w:temporary/>
        <w:showingPlcHdr/>
        <w15:appearance w15:val="hidden"/>
      </w:sdtPr>
      <w:sdtContent>
        <w:p w14:paraId="16296AB7" w14:textId="77777777" w:rsidR="008725DD" w:rsidRDefault="00000000">
          <w:pPr>
            <w:pStyle w:val="ListBullet"/>
          </w:pPr>
          <w:r>
            <w:t>Use styles to easily format your Word documents in no time. For example, this text uses the List Bullet style.</w:t>
          </w:r>
        </w:p>
        <w:p w14:paraId="4DEFBE81" w14:textId="77777777" w:rsidR="008725DD" w:rsidRDefault="00000000">
          <w:pPr>
            <w:pStyle w:val="ListBullet"/>
          </w:pPr>
          <w:r>
            <w:t>On the Home tab of the ribbon, check out Styles to apply the formatting you want with just a tap.</w:t>
          </w:r>
        </w:p>
      </w:sdtContent>
    </w:sdt>
    <w:tbl>
      <w:tblPr>
        <w:tblStyle w:val="Generaltable"/>
        <w:tblW w:w="5000" w:type="pct"/>
        <w:tblLook w:val="04A0" w:firstRow="1" w:lastRow="0" w:firstColumn="1" w:lastColumn="0" w:noHBand="0" w:noVBand="1"/>
        <w:tblCaption w:val="Sample content table"/>
      </w:tblPr>
      <w:tblGrid>
        <w:gridCol w:w="2880"/>
        <w:gridCol w:w="2880"/>
        <w:gridCol w:w="2880"/>
      </w:tblGrid>
      <w:tr w:rsidR="008725DD" w14:paraId="39A1ADCF" w14:textId="77777777" w:rsidTr="00872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16C3468" w14:textId="77777777" w:rsidR="008725DD" w:rsidRDefault="008725DD"/>
        </w:tc>
        <w:sdt>
          <w:sdtPr>
            <w:id w:val="2099819899"/>
            <w:placeholder>
              <w:docPart w:val="0E0AD83D72E35B4C8F953C2205470B9B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2F232F95" w14:textId="77777777" w:rsidR="008725DD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  <w:sdt>
          <w:sdtPr>
            <w:id w:val="495930692"/>
            <w:placeholder>
              <w:docPart w:val="6E50CF99869F9F42989A2EA8C33CF2F9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73E52AA3" w14:textId="77777777" w:rsidR="008725DD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</w:tr>
      <w:tr w:rsidR="008725DD" w14:paraId="18ECA3B9" w14:textId="77777777" w:rsidTr="00872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id w:val="-1767454909"/>
            <w:placeholder>
              <w:docPart w:val="C1F674E11FAE1A4BA9B085C11DF5BE09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0A95A05D" w14:textId="77777777" w:rsidR="008725DD" w:rsidRDefault="00000000">
                <w:r>
                  <w:t>Row Heading</w:t>
                </w:r>
              </w:p>
            </w:tc>
          </w:sdtContent>
        </w:sdt>
        <w:sdt>
          <w:sdtPr>
            <w:id w:val="-1175414780"/>
            <w:placeholder>
              <w:docPart w:val="AD18A0176F8F094D9B803284B5C1BBFF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2935D22C" w14:textId="77777777" w:rsidR="008725DD" w:rsidRDefault="0000000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1115405050"/>
            <w:placeholder>
              <w:docPart w:val="BC2F2BE9C35EE345BB2CBC3111650963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10CCB947" w14:textId="77777777" w:rsidR="008725DD" w:rsidRDefault="0000000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8725DD" w14:paraId="63A9E886" w14:textId="77777777" w:rsidTr="008725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sdt>
          <w:sdtPr>
            <w:id w:val="918746275"/>
            <w:placeholder>
              <w:docPart w:val="1BD137390CE3924DADBB7CC611D108E0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4951BC42" w14:textId="77777777" w:rsidR="008725DD" w:rsidRDefault="00000000">
                <w:r>
                  <w:t>Row Heading</w:t>
                </w:r>
              </w:p>
            </w:tc>
          </w:sdtContent>
        </w:sdt>
        <w:sdt>
          <w:sdtPr>
            <w:id w:val="-964729296"/>
            <w:placeholder>
              <w:docPart w:val="A194B0D930FA274FA9DF080F61B3D374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5FB017D3" w14:textId="77777777" w:rsidR="008725DD" w:rsidRDefault="0000000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-1941670398"/>
            <w:placeholder>
              <w:docPart w:val="6DB7F078BB35224BB1AD12A5164E0860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018EF06B" w14:textId="77777777" w:rsidR="008725DD" w:rsidRDefault="0000000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8725DD" w14:paraId="01D073D1" w14:textId="77777777" w:rsidTr="00872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4A4A9B" w14:textId="77777777" w:rsidR="008725DD" w:rsidRDefault="008725DD"/>
        </w:tc>
        <w:tc>
          <w:tcPr>
            <w:tcW w:w="2880" w:type="dxa"/>
          </w:tcPr>
          <w:p w14:paraId="251CC6CB" w14:textId="77777777" w:rsidR="008725DD" w:rsidRDefault="0087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C033336" w14:textId="77777777" w:rsidR="008725DD" w:rsidRDefault="0087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F7BA32" w14:textId="77777777" w:rsidR="008725DD" w:rsidRDefault="008725DD"/>
    <w:sectPr w:rsidR="008725DD">
      <w:footerReference w:type="default" r:id="rId13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4BA7" w14:textId="77777777" w:rsidR="007072A8" w:rsidRDefault="007072A8">
      <w:pPr>
        <w:spacing w:after="0" w:line="240" w:lineRule="auto"/>
      </w:pPr>
      <w:r>
        <w:separator/>
      </w:r>
    </w:p>
  </w:endnote>
  <w:endnote w:type="continuationSeparator" w:id="0">
    <w:p w14:paraId="10A317B8" w14:textId="77777777" w:rsidR="007072A8" w:rsidRDefault="00707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488879" w14:textId="77777777" w:rsidR="008725DD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E6CE" w14:textId="77777777" w:rsidR="007072A8" w:rsidRDefault="007072A8">
      <w:pPr>
        <w:spacing w:after="0" w:line="240" w:lineRule="auto"/>
      </w:pPr>
      <w:r>
        <w:separator/>
      </w:r>
    </w:p>
  </w:footnote>
  <w:footnote w:type="continuationSeparator" w:id="0">
    <w:p w14:paraId="73D4AB14" w14:textId="77777777" w:rsidR="007072A8" w:rsidRDefault="00707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3C32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273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E1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E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548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C8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542034">
    <w:abstractNumId w:val="9"/>
  </w:num>
  <w:num w:numId="2" w16cid:durableId="841120002">
    <w:abstractNumId w:val="10"/>
  </w:num>
  <w:num w:numId="3" w16cid:durableId="935284157">
    <w:abstractNumId w:val="10"/>
  </w:num>
  <w:num w:numId="4" w16cid:durableId="227154952">
    <w:abstractNumId w:val="10"/>
  </w:num>
  <w:num w:numId="5" w16cid:durableId="1291402506">
    <w:abstractNumId w:val="10"/>
  </w:num>
  <w:num w:numId="6" w16cid:durableId="118233346">
    <w:abstractNumId w:val="8"/>
  </w:num>
  <w:num w:numId="7" w16cid:durableId="1374843987">
    <w:abstractNumId w:val="12"/>
  </w:num>
  <w:num w:numId="8" w16cid:durableId="1724865370">
    <w:abstractNumId w:val="7"/>
  </w:num>
  <w:num w:numId="9" w16cid:durableId="975640662">
    <w:abstractNumId w:val="6"/>
  </w:num>
  <w:num w:numId="10" w16cid:durableId="1204093879">
    <w:abstractNumId w:val="5"/>
  </w:num>
  <w:num w:numId="11" w16cid:durableId="1939407164">
    <w:abstractNumId w:val="4"/>
  </w:num>
  <w:num w:numId="12" w16cid:durableId="1507401067">
    <w:abstractNumId w:val="3"/>
  </w:num>
  <w:num w:numId="13" w16cid:durableId="2063746425">
    <w:abstractNumId w:val="2"/>
  </w:num>
  <w:num w:numId="14" w16cid:durableId="2132245246">
    <w:abstractNumId w:val="1"/>
  </w:num>
  <w:num w:numId="15" w16cid:durableId="590508920">
    <w:abstractNumId w:val="0"/>
  </w:num>
  <w:num w:numId="16" w16cid:durableId="1321426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D6"/>
    <w:rsid w:val="007072A8"/>
    <w:rsid w:val="007405DB"/>
    <w:rsid w:val="008725DD"/>
    <w:rsid w:val="00C22FD6"/>
    <w:rsid w:val="00E54F14"/>
    <w:rsid w:val="00F3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E9A5E"/>
  <w15:chartTrackingRefBased/>
  <w15:docId w15:val="{813BAC7C-3DE2-0C4B-B6A3-61F3184E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F5F5F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F7595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2A2A2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2A2A2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pPr>
      <w:spacing w:before="320" w:after="320" w:line="264" w:lineRule="auto"/>
      <w:contextualSpacing/>
    </w:pPr>
    <w:rPr>
      <w:b/>
      <w:iCs/>
      <w:color w:val="F75952" w:themeColor="accent1"/>
      <w:sz w:val="54"/>
    </w:rPr>
  </w:style>
  <w:style w:type="character" w:customStyle="1" w:styleId="QuoteChar">
    <w:name w:val="Quote Char"/>
    <w:basedOn w:val="DefaultParagraphFont"/>
    <w:link w:val="Quote"/>
    <w:uiPriority w:val="10"/>
    <w:rPr>
      <w:b/>
      <w:iCs/>
      <w:color w:val="F75952" w:themeColor="accent1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color w:val="F7595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317" w:after="317" w:line="240" w:lineRule="auto"/>
      <w:ind w:left="720" w:hanging="245"/>
      <w:contextualSpacing/>
    </w:pPr>
    <w:rPr>
      <w:b/>
      <w:color w:val="F7595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F7595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F7595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2A2A2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pPr>
      <w:spacing w:after="0"/>
    </w:pPr>
    <w:rPr>
      <w:b/>
      <w:color w:val="2A2A2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will521/Library/Containers/com.microsoft.Word/Data/Library/Application%20Support/Microsoft/Office/16.0/DTS/en-US%7b8B6B70C7-D0D0-E044-91BB-DAF0B93AE406%7d/%7bAFD10AAC-07B1-4345-BA99-116CEB9BD5D7%7dtf1000207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E02DDCA7FAA740A964421E286B7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896FF-A75B-3A49-AA67-4E292180D53A}"/>
      </w:docPartPr>
      <w:docPartBody>
        <w:p w:rsidR="00000000" w:rsidRDefault="00000000">
          <w:pPr>
            <w:pStyle w:val="54E02DDCA7FAA740A964421E286B710C"/>
          </w:pPr>
          <w:r>
            <w:t>Author</w:t>
          </w:r>
        </w:p>
      </w:docPartBody>
    </w:docPart>
    <w:docPart>
      <w:docPartPr>
        <w:name w:val="076F43E0B03E6E40B6A4A691ECB5B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FD7D7-862A-5B4C-BA4E-BB61F42951BB}"/>
      </w:docPartPr>
      <w:docPartBody>
        <w:p w:rsidR="00000000" w:rsidRDefault="00000000">
          <w:pPr>
            <w:pStyle w:val="076F43E0B03E6E40B6A4A691ECB5B571"/>
          </w:pPr>
          <w:r>
            <w:t>Heading 2</w:t>
          </w:r>
        </w:p>
      </w:docPartBody>
    </w:docPart>
    <w:docPart>
      <w:docPartPr>
        <w:name w:val="CF3012551172924F9ADADB5F736D3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55731-040C-F840-8533-3F90F7D67A4D}"/>
      </w:docPartPr>
      <w:docPartBody>
        <w:p w:rsidR="00000000" w:rsidRDefault="00000000">
          <w:pPr>
            <w:pStyle w:val="CF3012551172924F9ADADB5F736D3320"/>
          </w:pPr>
          <w:r>
            <w:t>View and edit this document in Word on your computer, tablet, or phone. You can edit text; easily insert content such as pictures, shapes, or tables; and seamlessly save the document to the cloud from Word on your Windows, Mac, Android, or iOS device.</w:t>
          </w:r>
        </w:p>
      </w:docPartBody>
    </w:docPart>
    <w:docPart>
      <w:docPartPr>
        <w:name w:val="3C5F738AC68FC34E8CE99980BE3C1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71C4C-C3B6-0047-B72E-3E0050B917AC}"/>
      </w:docPartPr>
      <w:docPartBody>
        <w:p w:rsidR="00000000" w:rsidRDefault="00000000">
          <w:pPr>
            <w:pStyle w:val="3C5F738AC68FC34E8CE99980BE3C1AFF"/>
          </w:pPr>
          <w:r>
            <w:t>“Quote”</w:t>
          </w:r>
        </w:p>
      </w:docPartBody>
    </w:docPart>
    <w:docPart>
      <w:docPartPr>
        <w:name w:val="A8294B961F63F54F815B161CFF194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C39FF-3CB9-E447-B35A-834D62D64548}"/>
      </w:docPartPr>
      <w:docPartBody>
        <w:p w:rsidR="00000000" w:rsidRDefault="00000000">
          <w:r>
            <w:t>Want to insert a picture from your files or add a shape, text box, or table? You got it! On the Insert tab of the ribbon, just tap the option you need.</w:t>
          </w:r>
        </w:p>
        <w:p w:rsidR="00000000" w:rsidRDefault="00000000">
          <w:pPr>
            <w:pStyle w:val="A8294B961F63F54F815B161CFF194014"/>
          </w:pPr>
          <w:r>
            <w:t>Find even more easy-to-use tools on the Insert tab, such as to add a hyperlink or insert a comment.</w:t>
          </w:r>
        </w:p>
      </w:docPartBody>
    </w:docPart>
    <w:docPart>
      <w:docPartPr>
        <w:name w:val="657CD1E3E3F00F4FA0E000BBF4D5E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5E8B0-E13D-FA48-BB90-676E9519BED8}"/>
      </w:docPartPr>
      <w:docPartBody>
        <w:p w:rsidR="00000000" w:rsidRDefault="00000000">
          <w:pPr>
            <w:pStyle w:val="657CD1E3E3F00F4FA0E000BBF4D5EE2E"/>
          </w:pPr>
          <w:r>
            <w:t>Heading 2</w:t>
          </w:r>
        </w:p>
      </w:docPartBody>
    </w:docPart>
    <w:docPart>
      <w:docPartPr>
        <w:name w:val="77C1953360E62B43B69C295DE22E9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29582-F501-CC4E-811F-CF31F8D6CB74}"/>
      </w:docPartPr>
      <w:docPartBody>
        <w:p w:rsidR="00000000" w:rsidRDefault="00000000">
          <w:pPr>
            <w:pStyle w:val="ListBullet"/>
            <w:tabs>
              <w:tab w:val="num" w:pos="360"/>
            </w:tabs>
            <w:ind w:left="360" w:hanging="360"/>
          </w:pPr>
          <w:r>
            <w:t>Use styles to easily format your Word documents in no time. For example, this text uses the List Bullet style.</w:t>
          </w:r>
        </w:p>
        <w:p w:rsidR="00000000" w:rsidRDefault="00000000">
          <w:pPr>
            <w:pStyle w:val="77C1953360E62B43B69C295DE22E9CFD"/>
          </w:pPr>
          <w:r>
            <w:t>On the Home tab of the ribbon, check out Styles to apply the formatting you want with just a tap.</w:t>
          </w:r>
        </w:p>
      </w:docPartBody>
    </w:docPart>
    <w:docPart>
      <w:docPartPr>
        <w:name w:val="0E0AD83D72E35B4C8F953C2205470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91219-A78D-9540-BD27-C59FB8EBFC60}"/>
      </w:docPartPr>
      <w:docPartBody>
        <w:p w:rsidR="00000000" w:rsidRDefault="00000000">
          <w:pPr>
            <w:pStyle w:val="0E0AD83D72E35B4C8F953C2205470B9B"/>
          </w:pPr>
          <w:r>
            <w:t>Column Heading</w:t>
          </w:r>
        </w:p>
      </w:docPartBody>
    </w:docPart>
    <w:docPart>
      <w:docPartPr>
        <w:name w:val="6E50CF99869F9F42989A2EA8C33CF2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3C357-738B-1B40-B6BB-258372E34CA1}"/>
      </w:docPartPr>
      <w:docPartBody>
        <w:p w:rsidR="00000000" w:rsidRDefault="00000000">
          <w:pPr>
            <w:pStyle w:val="6E50CF99869F9F42989A2EA8C33CF2F9"/>
          </w:pPr>
          <w:r>
            <w:t>Column Heading</w:t>
          </w:r>
        </w:p>
      </w:docPartBody>
    </w:docPart>
    <w:docPart>
      <w:docPartPr>
        <w:name w:val="C1F674E11FAE1A4BA9B085C11DF5B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DEDEF-A344-5E40-8E18-1C459193E2D5}"/>
      </w:docPartPr>
      <w:docPartBody>
        <w:p w:rsidR="00000000" w:rsidRDefault="00000000">
          <w:pPr>
            <w:pStyle w:val="C1F674E11FAE1A4BA9B085C11DF5BE09"/>
          </w:pPr>
          <w:r>
            <w:t>Row Heading</w:t>
          </w:r>
        </w:p>
      </w:docPartBody>
    </w:docPart>
    <w:docPart>
      <w:docPartPr>
        <w:name w:val="AD18A0176F8F094D9B803284B5C1B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FE0B9-1949-8742-A63A-C9C862C868A6}"/>
      </w:docPartPr>
      <w:docPartBody>
        <w:p w:rsidR="00000000" w:rsidRDefault="00000000">
          <w:pPr>
            <w:pStyle w:val="AD18A0176F8F094D9B803284B5C1BBFF"/>
          </w:pPr>
          <w:r>
            <w:t>Text</w:t>
          </w:r>
        </w:p>
      </w:docPartBody>
    </w:docPart>
    <w:docPart>
      <w:docPartPr>
        <w:name w:val="BC2F2BE9C35EE345BB2CBC3111650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1888D-1136-6E46-95B6-4B44946A70D9}"/>
      </w:docPartPr>
      <w:docPartBody>
        <w:p w:rsidR="00000000" w:rsidRDefault="00000000">
          <w:pPr>
            <w:pStyle w:val="BC2F2BE9C35EE345BB2CBC3111650963"/>
          </w:pPr>
          <w:r>
            <w:t>123.45</w:t>
          </w:r>
        </w:p>
      </w:docPartBody>
    </w:docPart>
    <w:docPart>
      <w:docPartPr>
        <w:name w:val="1BD137390CE3924DADBB7CC611D10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2AE2A-124D-7944-A144-F3368A3CEA53}"/>
      </w:docPartPr>
      <w:docPartBody>
        <w:p w:rsidR="00000000" w:rsidRDefault="00000000">
          <w:pPr>
            <w:pStyle w:val="1BD137390CE3924DADBB7CC611D108E0"/>
          </w:pPr>
          <w:r>
            <w:t>Row Heading</w:t>
          </w:r>
        </w:p>
      </w:docPartBody>
    </w:docPart>
    <w:docPart>
      <w:docPartPr>
        <w:name w:val="A194B0D930FA274FA9DF080F61B3D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916F2-9802-4F45-A6B4-950603DCD97D}"/>
      </w:docPartPr>
      <w:docPartBody>
        <w:p w:rsidR="00000000" w:rsidRDefault="00000000">
          <w:pPr>
            <w:pStyle w:val="A194B0D930FA274FA9DF080F61B3D374"/>
          </w:pPr>
          <w:r>
            <w:t>Text</w:t>
          </w:r>
        </w:p>
      </w:docPartBody>
    </w:docPart>
    <w:docPart>
      <w:docPartPr>
        <w:name w:val="6DB7F078BB35224BB1AD12A5164E0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F0AE0-A1FC-C848-B9A1-7504C53A9551}"/>
      </w:docPartPr>
      <w:docPartBody>
        <w:p w:rsidR="00000000" w:rsidRDefault="00000000">
          <w:pPr>
            <w:pStyle w:val="6DB7F078BB35224BB1AD12A5164E0860"/>
          </w:pPr>
          <w:r>
            <w:t>123.45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93591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D5"/>
    <w:rsid w:val="004218D5"/>
    <w:rsid w:val="00E5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75AA5EA3ACD247844D8F9F38800DCB">
    <w:name w:val="8C75AA5EA3ACD247844D8F9F38800DCB"/>
  </w:style>
  <w:style w:type="paragraph" w:customStyle="1" w:styleId="787EBE3E02A9AA40ACEFCD5B505A107D">
    <w:name w:val="787EBE3E02A9AA40ACEFCD5B505A107D"/>
  </w:style>
  <w:style w:type="paragraph" w:customStyle="1" w:styleId="54E02DDCA7FAA740A964421E286B710C">
    <w:name w:val="54E02DDCA7FAA740A964421E286B710C"/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156082" w:themeColor="accent1"/>
    </w:rPr>
  </w:style>
  <w:style w:type="paragraph" w:customStyle="1" w:styleId="5F6134D5221F894480E297B8B6ACD0B8">
    <w:name w:val="5F6134D5221F894480E297B8B6ACD0B8"/>
  </w:style>
  <w:style w:type="paragraph" w:customStyle="1" w:styleId="E9B672240041164CA4EB7EECB5724251">
    <w:name w:val="E9B672240041164CA4EB7EECB5724251"/>
  </w:style>
  <w:style w:type="paragraph" w:customStyle="1" w:styleId="DA4A9F3815568543BB454AC8F3F2A165">
    <w:name w:val="DA4A9F3815568543BB454AC8F3F2A165"/>
  </w:style>
  <w:style w:type="paragraph" w:customStyle="1" w:styleId="076F43E0B03E6E40B6A4A691ECB5B571">
    <w:name w:val="076F43E0B03E6E40B6A4A691ECB5B571"/>
  </w:style>
  <w:style w:type="paragraph" w:customStyle="1" w:styleId="CF3012551172924F9ADADB5F736D3320">
    <w:name w:val="CF3012551172924F9ADADB5F736D3320"/>
  </w:style>
  <w:style w:type="paragraph" w:customStyle="1" w:styleId="3C5F738AC68FC34E8CE99980BE3C1AFF">
    <w:name w:val="3C5F738AC68FC34E8CE99980BE3C1AFF"/>
  </w:style>
  <w:style w:type="paragraph" w:customStyle="1" w:styleId="A8294B961F63F54F815B161CFF194014">
    <w:name w:val="A8294B961F63F54F815B161CFF194014"/>
  </w:style>
  <w:style w:type="paragraph" w:customStyle="1" w:styleId="657CD1E3E3F00F4FA0E000BBF4D5EE2E">
    <w:name w:val="657CD1E3E3F00F4FA0E000BBF4D5EE2E"/>
  </w:style>
  <w:style w:type="paragraph" w:styleId="ListBullet">
    <w:name w:val="List Bullet"/>
    <w:basedOn w:val="Normal"/>
    <w:uiPriority w:val="12"/>
    <w:qFormat/>
    <w:pPr>
      <w:numPr>
        <w:numId w:val="1"/>
      </w:numPr>
      <w:tabs>
        <w:tab w:val="clear" w:pos="360"/>
      </w:tabs>
      <w:spacing w:line="312" w:lineRule="auto"/>
      <w:ind w:left="0" w:firstLine="0"/>
    </w:pPr>
    <w:rPr>
      <w:rFonts w:eastAsiaTheme="minorHAnsi"/>
      <w:i/>
      <w:color w:val="215E99" w:themeColor="text2" w:themeTint="BF"/>
      <w:kern w:val="0"/>
      <w:szCs w:val="20"/>
      <w:lang w:eastAsia="ja-JP"/>
      <w14:ligatures w14:val="none"/>
    </w:rPr>
  </w:style>
  <w:style w:type="paragraph" w:customStyle="1" w:styleId="77C1953360E62B43B69C295DE22E9CFD">
    <w:name w:val="77C1953360E62B43B69C295DE22E9CFD"/>
  </w:style>
  <w:style w:type="paragraph" w:customStyle="1" w:styleId="0E0AD83D72E35B4C8F953C2205470B9B">
    <w:name w:val="0E0AD83D72E35B4C8F953C2205470B9B"/>
  </w:style>
  <w:style w:type="paragraph" w:customStyle="1" w:styleId="6E50CF99869F9F42989A2EA8C33CF2F9">
    <w:name w:val="6E50CF99869F9F42989A2EA8C33CF2F9"/>
  </w:style>
  <w:style w:type="paragraph" w:customStyle="1" w:styleId="C1F674E11FAE1A4BA9B085C11DF5BE09">
    <w:name w:val="C1F674E11FAE1A4BA9B085C11DF5BE09"/>
  </w:style>
  <w:style w:type="paragraph" w:customStyle="1" w:styleId="AD18A0176F8F094D9B803284B5C1BBFF">
    <w:name w:val="AD18A0176F8F094D9B803284B5C1BBFF"/>
  </w:style>
  <w:style w:type="paragraph" w:customStyle="1" w:styleId="BC2F2BE9C35EE345BB2CBC3111650963">
    <w:name w:val="BC2F2BE9C35EE345BB2CBC3111650963"/>
  </w:style>
  <w:style w:type="paragraph" w:customStyle="1" w:styleId="1BD137390CE3924DADBB7CC611D108E0">
    <w:name w:val="1BD137390CE3924DADBB7CC611D108E0"/>
  </w:style>
  <w:style w:type="paragraph" w:customStyle="1" w:styleId="A194B0D930FA274FA9DF080F61B3D374">
    <w:name w:val="A194B0D930FA274FA9DF080F61B3D374"/>
  </w:style>
  <w:style w:type="paragraph" w:customStyle="1" w:styleId="6DB7F078BB35224BB1AD12A5164E0860">
    <w:name w:val="6DB7F078BB35224BB1AD12A5164E08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8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6AC7C9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E2E405031D74DB051ADDB3D34E572" ma:contentTypeVersion="5" ma:contentTypeDescription="Create a new document." ma:contentTypeScope="" ma:versionID="e0009f9404bcb9590f313d2c358460f1">
  <xsd:schema xmlns:xsd="http://www.w3.org/2001/XMLSchema" xmlns:xs="http://www.w3.org/2001/XMLSchema" xmlns:p="http://schemas.microsoft.com/office/2006/metadata/properties" xmlns:ns2="498267d4-2a5a-4c72-99d3-cf7236a95ce8" targetNamespace="http://schemas.microsoft.com/office/2006/metadata/properties" ma:root="true" ma:fieldsID="06e76fce95f74677884cb27b0c6533f2" ns2:_="">
    <xsd:import namespace="498267d4-2a5a-4c72-99d3-cf7236a95c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7d4-2a5a-4c72-99d3-cf7236a95c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8267d4-2a5a-4c72-99d3-cf7236a95ce8">CTQFD2CFPMXN-979-676</_dlc_DocId>
    <_dlc_DocIdUrl xmlns="498267d4-2a5a-4c72-99d3-cf7236a95ce8">
      <Url>https://msft.spoppe.com/teams/cpub/teams/Consumer/templates/_layouts/15/DocIdRedir.aspx?ID=CTQFD2CFPMXN-979-676</Url>
      <Description>CTQFD2CFPMXN-979-676</Description>
    </_dlc_DocIdUrl>
    <SharedWithDetails xmlns="498267d4-2a5a-4c72-99d3-cf7236a95ce8">{}</SharedWithDetails>
    <SharedWithUsers xmlns="498267d4-2a5a-4c72-99d3-cf7236a95ce8">
      <UserInfo>
        <DisplayName/>
        <AccountId xsi:nil="true"/>
        <AccountType/>
      </UserInfo>
    </SharedWithUsers>
    <SharingHintHash xmlns="498267d4-2a5a-4c72-99d3-cf7236a95ce8">1245024977</SharingHintHash>
  </documentManagement>
</p:properties>
</file>

<file path=customXml/itemProps1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FA49B8-B6EE-4B3F-B22F-E9F8C6A0094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00DB6FE-DF17-4741-ACCE-BDED9F9E1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267d4-2a5a-4c72-99d3-cf7236a95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131541-2DE1-47E4-B02C-C56562F5FA5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schemas.microsoft.com/office/infopath/2007/PartnerControls"/>
    <ds:schemaRef ds:uri="498267d4-2a5a-4c72-99d3-cf7236a95c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 with Cover and TOC.dotx</Template>
  <TotalTime>16</TotalTime>
  <Pages>4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1</cp:revision>
  <dcterms:created xsi:type="dcterms:W3CDTF">2025-09-05T16:25:00Z</dcterms:created>
  <dcterms:modified xsi:type="dcterms:W3CDTF">2025-09-05T23:00:00Z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40c25c02-a5e0-48a4-913c-93e0d5121f72</vt:lpwstr>
  </property>
  <property fmtid="{D5CDD505-2E9C-101B-9397-08002B2CF9AE}" pid="3" name="ContentTypeId">
    <vt:lpwstr>0x010100012E2E405031D74DB051ADDB3D34E572</vt:lpwstr>
  </property>
  <property fmtid="{D5CDD505-2E9C-101B-9397-08002B2CF9AE}" pid="4" name="AssetID">
    <vt:lpwstr>TF10002005</vt:lpwstr>
  </property>
</Properties>
</file>